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F4E" w:rsidRPr="00AB626A" w:rsidRDefault="007A6FDE" w:rsidP="004C6F4E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AB626A">
        <w:rPr>
          <w:rFonts w:ascii="Arial" w:hAnsi="Arial" w:cs="Arial"/>
          <w:b/>
          <w:sz w:val="22"/>
          <w:szCs w:val="22"/>
          <w:u w:val="single"/>
        </w:rPr>
        <w:t xml:space="preserve">INFORME </w:t>
      </w:r>
      <w:r w:rsidR="00B51B53" w:rsidRPr="00AB626A">
        <w:rPr>
          <w:rFonts w:ascii="Arial" w:hAnsi="Arial" w:cs="Arial"/>
          <w:b/>
          <w:sz w:val="22"/>
          <w:szCs w:val="22"/>
          <w:u w:val="single"/>
        </w:rPr>
        <w:t xml:space="preserve">MENSUAL </w:t>
      </w:r>
      <w:r w:rsidRPr="00AB626A">
        <w:rPr>
          <w:rFonts w:ascii="Arial" w:hAnsi="Arial" w:cs="Arial"/>
          <w:b/>
          <w:sz w:val="22"/>
          <w:szCs w:val="22"/>
          <w:u w:val="single"/>
        </w:rPr>
        <w:t>DE SUPERVISION</w:t>
      </w:r>
    </w:p>
    <w:p w:rsidR="00FE6D54" w:rsidRPr="00AB626A" w:rsidRDefault="00FE6D54" w:rsidP="004C6F4E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AB626A">
        <w:rPr>
          <w:rFonts w:ascii="Arial" w:hAnsi="Arial" w:cs="Arial"/>
          <w:b/>
          <w:sz w:val="22"/>
          <w:szCs w:val="22"/>
          <w:u w:val="single"/>
        </w:rPr>
        <w:t>No.</w:t>
      </w:r>
      <w:r w:rsidR="0089739D" w:rsidRPr="00AB626A">
        <w:rPr>
          <w:rFonts w:ascii="Arial" w:hAnsi="Arial" w:cs="Arial"/>
          <w:b/>
          <w:sz w:val="22"/>
          <w:szCs w:val="22"/>
          <w:u w:val="single"/>
        </w:rPr>
        <w:t xml:space="preserve"> 00</w:t>
      </w:r>
      <w:r w:rsidR="0077128D">
        <w:rPr>
          <w:rFonts w:ascii="Arial" w:hAnsi="Arial" w:cs="Arial"/>
          <w:b/>
          <w:sz w:val="22"/>
          <w:szCs w:val="22"/>
          <w:u w:val="single"/>
        </w:rPr>
        <w:t>6</w:t>
      </w:r>
    </w:p>
    <w:p w:rsidR="004C6F4E" w:rsidRPr="00AB626A" w:rsidRDefault="004C6F4E" w:rsidP="004C6F4E">
      <w:pPr>
        <w:jc w:val="center"/>
        <w:rPr>
          <w:rFonts w:ascii="Arial" w:hAnsi="Arial" w:cs="Arial"/>
          <w:sz w:val="22"/>
          <w:szCs w:val="22"/>
        </w:rPr>
      </w:pPr>
    </w:p>
    <w:p w:rsidR="007A6FDE" w:rsidRPr="00AB626A" w:rsidRDefault="007A6FDE" w:rsidP="007A6FDE">
      <w:pPr>
        <w:jc w:val="both"/>
        <w:rPr>
          <w:rFonts w:ascii="Arial" w:hAnsi="Arial" w:cs="Arial"/>
          <w:b/>
          <w:sz w:val="22"/>
          <w:szCs w:val="22"/>
        </w:rPr>
      </w:pPr>
      <w:r w:rsidRPr="00AB626A">
        <w:rPr>
          <w:rFonts w:ascii="Arial" w:hAnsi="Arial" w:cs="Arial"/>
          <w:b/>
          <w:sz w:val="22"/>
          <w:szCs w:val="22"/>
        </w:rPr>
        <w:t>PARTE I. INFORMACION GENERAL DEL CONTRATO</w:t>
      </w:r>
    </w:p>
    <w:p w:rsidR="007A6FDE" w:rsidRPr="00AB626A" w:rsidRDefault="007A6FDE" w:rsidP="007A6FDE">
      <w:pPr>
        <w:jc w:val="both"/>
        <w:rPr>
          <w:rFonts w:ascii="Arial" w:hAnsi="Arial" w:cs="Arial"/>
          <w:b/>
          <w:sz w:val="22"/>
          <w:szCs w:val="22"/>
        </w:rPr>
      </w:pPr>
    </w:p>
    <w:tbl>
      <w:tblPr>
        <w:tblW w:w="4975" w:type="pct"/>
        <w:tblLook w:val="0000" w:firstRow="0" w:lastRow="0" w:firstColumn="0" w:lastColumn="0" w:noHBand="0" w:noVBand="0"/>
      </w:tblPr>
      <w:tblGrid>
        <w:gridCol w:w="3334"/>
        <w:gridCol w:w="5677"/>
      </w:tblGrid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CONTRATO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98363D" w:rsidP="000B6B1B">
            <w:pPr>
              <w:pStyle w:val="Textopredeterminad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105</w:t>
            </w:r>
            <w:r w:rsidR="000E18C6" w:rsidRPr="000E18C6">
              <w:rPr>
                <w:rFonts w:ascii="Arial" w:hAnsi="Arial" w:cs="Arial"/>
                <w:sz w:val="22"/>
                <w:szCs w:val="22"/>
              </w:rPr>
              <w:t xml:space="preserve"> DE 2023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OBJETO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98363D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98363D">
              <w:rPr>
                <w:rFonts w:ascii="Arial" w:hAnsi="Arial" w:cs="Arial"/>
                <w:sz w:val="22"/>
                <w:szCs w:val="22"/>
              </w:rPr>
              <w:t>PRESTACIÓN DE SERVICIOS TECNOLÓGICOS DE APOYO A LA GESTION EN EL AREA DE SISTEMAS, EN LOS PROCESOS CORRESPONDIENTES A LA DISPOSICION FINAL DE ACTIVOS TECNOLOGICOS Y EL SOPORTE TECNICO A USUARIOS FINALES DE LA SECRETARIA DE HACIENDA DEL MUNICIPIO DE PUERTO BOYACA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CONTRATANTE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MUNICIPIO DE PUERTO BOYACÁ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CONTRATISTA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98363D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JUAN PABLO RENDON BELTRAN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CEDULA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98363D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1007568729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SUPERVISOR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18C6" w:rsidRPr="000E18C6" w:rsidRDefault="000E18C6" w:rsidP="000B6B1B">
            <w:pPr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 xml:space="preserve">SECRETARIA </w:t>
            </w:r>
            <w:r w:rsidR="0098363D">
              <w:rPr>
                <w:rFonts w:ascii="Arial" w:hAnsi="Arial" w:cs="Arial"/>
                <w:sz w:val="22"/>
                <w:szCs w:val="22"/>
              </w:rPr>
              <w:t>GENERAL AREA DE SISTEMAS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PLAZO INICIAL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SEIS (06) MESES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FECHA DEL ACTA DE INCIO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98363D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</w:t>
            </w:r>
            <w:r w:rsidR="000E18C6" w:rsidRPr="000E18C6">
              <w:rPr>
                <w:rFonts w:ascii="Arial" w:hAnsi="Arial" w:cs="Arial"/>
                <w:sz w:val="22"/>
                <w:szCs w:val="22"/>
              </w:rPr>
              <w:t xml:space="preserve"> DE FEBRERO DE 2023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FECHA ACTA NO. 002 DE RECIBO PARCIAL 001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18C6" w:rsidRPr="000E18C6" w:rsidRDefault="0098363D" w:rsidP="000B6B1B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B3608B">
              <w:rPr>
                <w:rFonts w:ascii="Arial" w:hAnsi="Arial" w:cs="Arial"/>
                <w:sz w:val="22"/>
                <w:szCs w:val="22"/>
              </w:rPr>
              <w:t>6</w:t>
            </w:r>
            <w:r w:rsidR="000E18C6" w:rsidRPr="000E18C6">
              <w:rPr>
                <w:rFonts w:ascii="Arial" w:hAnsi="Arial" w:cs="Arial"/>
                <w:sz w:val="22"/>
                <w:szCs w:val="22"/>
              </w:rPr>
              <w:t xml:space="preserve"> DE MARZO DE 2023</w:t>
            </w:r>
          </w:p>
        </w:tc>
      </w:tr>
      <w:tr w:rsidR="00611BB1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BB1" w:rsidRPr="000E18C6" w:rsidRDefault="00611BB1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FECHA ACTA NO. 003 DE RECIBO PARCIAL 002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11BB1" w:rsidRDefault="004759CE" w:rsidP="000B6B1B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 DE ABRIL DE 2023</w:t>
            </w:r>
          </w:p>
        </w:tc>
      </w:tr>
      <w:tr w:rsidR="00B8209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209D" w:rsidRDefault="00B8209D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FECHA ACTA NO. 004 DE RECIBO PARCIAL 003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209D" w:rsidRDefault="00B8209D" w:rsidP="000B6B1B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 DE MAYO DE 2023</w:t>
            </w:r>
          </w:p>
        </w:tc>
      </w:tr>
      <w:tr w:rsidR="002A5BCE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A5BCE" w:rsidRDefault="002A5BCE" w:rsidP="000B6B1B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FECHA ACTA NO. 005 DE RECIBO PARCIAL 004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5BCE" w:rsidRDefault="002A5BCE" w:rsidP="000B6B1B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 DE JUNIO DE 2023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FECHA ACTA NO. 006 DE RECIBO PARCIAL 005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128D" w:rsidRDefault="0077128D" w:rsidP="0077128D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 DE JULIO DE 2023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FECHA DE LA PRESENTE ACTA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128D" w:rsidRPr="000E18C6" w:rsidRDefault="0077128D" w:rsidP="0077128D">
            <w:pPr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E18C6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AGOSTO</w:t>
            </w:r>
            <w:r w:rsidRPr="000E18C6">
              <w:rPr>
                <w:rFonts w:ascii="Arial" w:hAnsi="Arial" w:cs="Arial"/>
                <w:sz w:val="22"/>
                <w:szCs w:val="22"/>
              </w:rPr>
              <w:t xml:space="preserve"> DE 2023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VALOR DEL CONTRATO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VALOR DEL ACTA NO. 002 DE RECIBO PARCIAL 001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VALOR DEL ACTA NO. 003 DE RECIBO PARCIAL 002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VALOR DEL ACTA NO. 004 DE RECIBO PARCIAL 003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VALOR DEL ACTA NO. 005 DE RECIBO PARCIAL 004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VALOR DEL ACTA NO. 006 DE RECIBO PARCIAL 005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>VALOR DE LA PRESENTE ACTA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VALOR EJECUTADO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b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SALDO</w:t>
            </w:r>
            <w:r w:rsidRPr="000E18C6">
              <w:rPr>
                <w:rFonts w:ascii="Arial" w:hAnsi="Arial" w:cs="Arial"/>
                <w:b/>
                <w:sz w:val="22"/>
                <w:szCs w:val="22"/>
              </w:rPr>
              <w:t xml:space="preserve"> POR EJECUTAR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$0,00</w:t>
            </w:r>
          </w:p>
        </w:tc>
      </w:tr>
    </w:tbl>
    <w:p w:rsidR="00996EE6" w:rsidRPr="00AB626A" w:rsidRDefault="00996EE6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  <w:lang w:val="es-MX"/>
        </w:rPr>
      </w:pPr>
    </w:p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  <w:u w:val="single"/>
          <w:lang w:val="es-MX"/>
        </w:rPr>
      </w:pPr>
      <w:r w:rsidRPr="00AB626A">
        <w:rPr>
          <w:rFonts w:ascii="Arial" w:hAnsi="Arial" w:cs="Arial"/>
          <w:b/>
          <w:sz w:val="22"/>
          <w:szCs w:val="22"/>
          <w:u w:val="single"/>
          <w:lang w:val="es-MX"/>
        </w:rPr>
        <w:lastRenderedPageBreak/>
        <w:t>ADICIONAL</w:t>
      </w:r>
    </w:p>
    <w:p w:rsidR="003338F6" w:rsidRPr="00AB626A" w:rsidRDefault="003338F6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  <w:u w:val="single"/>
          <w:lang w:val="es-MX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320"/>
        <w:gridCol w:w="4736"/>
      </w:tblGrid>
      <w:tr w:rsidR="003338F6" w:rsidRPr="00AB626A" w:rsidTr="00AB626A">
        <w:tc>
          <w:tcPr>
            <w:tcW w:w="2385" w:type="pct"/>
            <w:vAlign w:val="center"/>
          </w:tcPr>
          <w:p w:rsidR="003338F6" w:rsidRPr="00AB626A" w:rsidRDefault="003338F6" w:rsidP="003338F6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ADIC</w:t>
            </w:r>
            <w:r w:rsidR="00AB626A" w:rsidRPr="00AB626A">
              <w:rPr>
                <w:rFonts w:ascii="Arial" w:hAnsi="Arial" w:cs="Arial"/>
                <w:szCs w:val="22"/>
                <w:lang w:val="es-MX"/>
              </w:rPr>
              <w:t>I</w:t>
            </w:r>
            <w:r w:rsidRPr="00AB626A">
              <w:rPr>
                <w:rFonts w:ascii="Arial" w:hAnsi="Arial" w:cs="Arial"/>
                <w:szCs w:val="22"/>
                <w:lang w:val="es-MX"/>
              </w:rPr>
              <w:t>ONAL No.</w:t>
            </w:r>
          </w:p>
        </w:tc>
        <w:tc>
          <w:tcPr>
            <w:tcW w:w="2615" w:type="pct"/>
            <w:vAlign w:val="center"/>
          </w:tcPr>
          <w:p w:rsidR="003338F6" w:rsidRPr="00AB626A" w:rsidRDefault="0089739D" w:rsidP="003338F6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85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FECHA ADICIONAL</w:t>
            </w:r>
          </w:p>
        </w:tc>
        <w:tc>
          <w:tcPr>
            <w:tcW w:w="2615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85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FECHA LEGALIZACION DEL ADICONAL</w:t>
            </w:r>
          </w:p>
        </w:tc>
        <w:tc>
          <w:tcPr>
            <w:tcW w:w="2615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85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PLAZO ADICIONAL</w:t>
            </w:r>
          </w:p>
        </w:tc>
        <w:tc>
          <w:tcPr>
            <w:tcW w:w="2615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</w:tbl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  <w:lang w:val="es-MX"/>
        </w:rPr>
      </w:pPr>
    </w:p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  <w:u w:val="single"/>
          <w:lang w:val="es-MX"/>
        </w:rPr>
      </w:pPr>
      <w:r w:rsidRPr="00AB626A">
        <w:rPr>
          <w:rFonts w:ascii="Arial" w:hAnsi="Arial" w:cs="Arial"/>
          <w:b/>
          <w:sz w:val="22"/>
          <w:szCs w:val="22"/>
          <w:u w:val="single"/>
          <w:lang w:val="es-MX"/>
        </w:rPr>
        <w:t>SUSPENSION PLAZO</w:t>
      </w:r>
    </w:p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  <w:lang w:val="es-MX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180"/>
        <w:gridCol w:w="4876"/>
      </w:tblGrid>
      <w:tr w:rsidR="003338F6" w:rsidRPr="00AB626A" w:rsidTr="00AB626A">
        <w:tc>
          <w:tcPr>
            <w:tcW w:w="2308" w:type="pct"/>
            <w:vAlign w:val="center"/>
          </w:tcPr>
          <w:p w:rsidR="003338F6" w:rsidRPr="00AB626A" w:rsidRDefault="003338F6" w:rsidP="003338F6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MOTIVO</w:t>
            </w:r>
          </w:p>
        </w:tc>
        <w:tc>
          <w:tcPr>
            <w:tcW w:w="2692" w:type="pct"/>
            <w:vAlign w:val="center"/>
          </w:tcPr>
          <w:p w:rsidR="003338F6" w:rsidRPr="00AB626A" w:rsidRDefault="0089739D" w:rsidP="003338F6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08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FECHA SUSPENSION</w:t>
            </w:r>
          </w:p>
        </w:tc>
        <w:tc>
          <w:tcPr>
            <w:tcW w:w="2692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08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FECHA REINICIO</w:t>
            </w:r>
          </w:p>
        </w:tc>
        <w:tc>
          <w:tcPr>
            <w:tcW w:w="2692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  <w:tr w:rsidR="0089739D" w:rsidRPr="00AB626A" w:rsidTr="00AB626A">
        <w:tc>
          <w:tcPr>
            <w:tcW w:w="2308" w:type="pct"/>
            <w:vAlign w:val="center"/>
          </w:tcPr>
          <w:p w:rsidR="0089739D" w:rsidRPr="00AB626A" w:rsidRDefault="0089739D" w:rsidP="0089739D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szCs w:val="22"/>
                <w:lang w:val="es-MX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PLAZO</w:t>
            </w:r>
          </w:p>
        </w:tc>
        <w:tc>
          <w:tcPr>
            <w:tcW w:w="2692" w:type="pct"/>
          </w:tcPr>
          <w:p w:rsidR="0089739D" w:rsidRPr="00AB626A" w:rsidRDefault="0089739D" w:rsidP="0089739D">
            <w:pPr>
              <w:rPr>
                <w:rFonts w:ascii="Arial" w:hAnsi="Arial" w:cs="Arial"/>
                <w:szCs w:val="22"/>
              </w:rPr>
            </w:pPr>
            <w:r w:rsidRPr="00AB626A">
              <w:rPr>
                <w:rFonts w:ascii="Arial" w:hAnsi="Arial" w:cs="Arial"/>
                <w:szCs w:val="22"/>
                <w:lang w:val="es-MX"/>
              </w:rPr>
              <w:t>NO APLICA</w:t>
            </w:r>
          </w:p>
        </w:tc>
      </w:tr>
    </w:tbl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  <w:lang w:val="es-MX"/>
        </w:rPr>
      </w:pPr>
    </w:p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  <w:u w:val="single"/>
          <w:lang w:val="es-MX"/>
        </w:rPr>
      </w:pPr>
      <w:r w:rsidRPr="00AB626A">
        <w:rPr>
          <w:rFonts w:ascii="Arial" w:hAnsi="Arial" w:cs="Arial"/>
          <w:b/>
          <w:sz w:val="22"/>
          <w:szCs w:val="22"/>
          <w:u w:val="single"/>
          <w:lang w:val="es-MX"/>
        </w:rPr>
        <w:t>ESTADO ACTUAL</w:t>
      </w:r>
    </w:p>
    <w:p w:rsidR="007A6FDE" w:rsidRPr="00AB626A" w:rsidRDefault="007A6FDE" w:rsidP="00996EE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  <w:lang w:val="es-MX"/>
        </w:rPr>
      </w:pPr>
    </w:p>
    <w:tbl>
      <w:tblPr>
        <w:tblW w:w="4975" w:type="pct"/>
        <w:tblLook w:val="0000" w:firstRow="0" w:lastRow="0" w:firstColumn="0" w:lastColumn="0" w:noHBand="0" w:noVBand="0"/>
      </w:tblPr>
      <w:tblGrid>
        <w:gridCol w:w="3334"/>
        <w:gridCol w:w="5677"/>
      </w:tblGrid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VALOR DEL CONTRATO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 w:rsidR="0098363D">
              <w:rPr>
                <w:rFonts w:ascii="Arial" w:hAnsi="Arial" w:cs="Arial"/>
                <w:sz w:val="22"/>
                <w:szCs w:val="22"/>
              </w:rPr>
              <w:t>13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 w:rsidR="0098363D"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0E18C6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VALOR DEL ACTA NO. 002 DE RECIBO PARCIAL 001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18C6" w:rsidRPr="000E18C6" w:rsidRDefault="000E18C6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 w:rsidR="0098363D"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 w:rsidR="0098363D"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4759CE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59CE" w:rsidRPr="000E18C6" w:rsidRDefault="004759CE" w:rsidP="000B6B1B">
            <w:pPr>
              <w:pStyle w:val="Textopredeterminad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VALOR DEL ACTA NO. 003 DE RECIBO PARCIAL 002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759CE" w:rsidRPr="000E18C6" w:rsidRDefault="004759CE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B8209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209D" w:rsidRDefault="00B8209D" w:rsidP="000B6B1B">
            <w:pPr>
              <w:pStyle w:val="Textopredeterminad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VALOR DEL ACTA NO. 004 DE RECIBO PARCIAL 003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8209D" w:rsidRDefault="00B8209D" w:rsidP="000B6B1B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D70C67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C67" w:rsidRDefault="00D70C67" w:rsidP="00D70C67">
            <w:pPr>
              <w:pStyle w:val="Textopredeterminad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VALOR DEL ACTA NO. 005 DE RECIBO PARCIAL 004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C67" w:rsidRDefault="00D70C67" w:rsidP="00D70C67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VALOR DEL ACTA NO. 006 DE RECIBO PARCIAL 005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$2.200.000,00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VALOR DE LA PRESENTE ACTA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 xml:space="preserve">VALOR EJECUTADO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Arial" w:hAnsi="Arial" w:cs="Arial"/>
                <w:sz w:val="22"/>
                <w:szCs w:val="22"/>
              </w:rPr>
              <w:t>13</w:t>
            </w:r>
            <w:r w:rsidRPr="000E18C6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E18C6">
              <w:rPr>
                <w:rFonts w:ascii="Arial" w:hAnsi="Arial" w:cs="Arial"/>
                <w:sz w:val="22"/>
                <w:szCs w:val="22"/>
              </w:rPr>
              <w:t>00.000,00</w:t>
            </w:r>
          </w:p>
        </w:tc>
      </w:tr>
      <w:tr w:rsidR="0077128D" w:rsidRPr="000E18C6" w:rsidTr="000B6B1B">
        <w:tc>
          <w:tcPr>
            <w:tcW w:w="18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 xml:space="preserve">VALOR POR EJECUTAR </w:t>
            </w:r>
          </w:p>
        </w:tc>
        <w:tc>
          <w:tcPr>
            <w:tcW w:w="31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128D" w:rsidRPr="000E18C6" w:rsidRDefault="0077128D" w:rsidP="0077128D">
            <w:pPr>
              <w:pStyle w:val="Textopredeterminado"/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 w:val="22"/>
                <w:szCs w:val="22"/>
              </w:rPr>
              <w:t>$0,00</w:t>
            </w:r>
          </w:p>
        </w:tc>
      </w:tr>
    </w:tbl>
    <w:p w:rsidR="007F7C84" w:rsidRPr="00AB626A" w:rsidRDefault="007F7C84" w:rsidP="007F7C84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:rsidR="003338F6" w:rsidRDefault="003338F6" w:rsidP="003338F6">
      <w:pPr>
        <w:jc w:val="both"/>
        <w:rPr>
          <w:rFonts w:ascii="Arial" w:hAnsi="Arial" w:cs="Arial"/>
          <w:b/>
          <w:sz w:val="22"/>
          <w:szCs w:val="22"/>
        </w:rPr>
      </w:pPr>
      <w:r w:rsidRPr="00AB626A">
        <w:rPr>
          <w:rFonts w:ascii="Arial" w:hAnsi="Arial" w:cs="Arial"/>
          <w:b/>
          <w:sz w:val="22"/>
          <w:szCs w:val="22"/>
        </w:rPr>
        <w:t>PARTE II. PROCESO DE CONTRATACION</w:t>
      </w:r>
    </w:p>
    <w:p w:rsidR="0098363D" w:rsidRPr="00AB626A" w:rsidRDefault="005C70BE" w:rsidP="003338F6">
      <w:pPr>
        <w:jc w:val="both"/>
        <w:rPr>
          <w:rFonts w:ascii="Arial" w:hAnsi="Arial" w:cs="Arial"/>
          <w:b/>
          <w:sz w:val="22"/>
          <w:szCs w:val="22"/>
        </w:rPr>
      </w:pPr>
      <w:bookmarkStart w:id="0" w:name="_GoBack"/>
      <w:r>
        <w:rPr>
          <w:noProof/>
          <w:lang w:val="es-CO" w:eastAsia="es-CO"/>
        </w:rPr>
        <w:lastRenderedPageBreak/>
        <w:drawing>
          <wp:inline distT="0" distB="0" distL="0" distR="0" wp14:anchorId="1A41556D" wp14:editId="5DC9EFAF">
            <wp:extent cx="5613400" cy="26714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5AD2" w:rsidRPr="00AB626A" w:rsidRDefault="00A95AD2" w:rsidP="007F7C84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:rsidR="00D70C67" w:rsidRDefault="00D70C67" w:rsidP="00E75970">
      <w:pPr>
        <w:jc w:val="both"/>
        <w:rPr>
          <w:rFonts w:ascii="Arial" w:hAnsi="Arial" w:cs="Arial"/>
          <w:b/>
          <w:sz w:val="22"/>
          <w:szCs w:val="22"/>
        </w:rPr>
      </w:pPr>
    </w:p>
    <w:p w:rsidR="00D70C67" w:rsidRDefault="00D70C67" w:rsidP="00E75970">
      <w:pPr>
        <w:jc w:val="both"/>
        <w:rPr>
          <w:rFonts w:ascii="Arial" w:hAnsi="Arial" w:cs="Arial"/>
          <w:b/>
          <w:sz w:val="22"/>
          <w:szCs w:val="22"/>
        </w:rPr>
      </w:pPr>
    </w:p>
    <w:p w:rsidR="00D70C67" w:rsidRDefault="00D70C67" w:rsidP="00E75970">
      <w:pPr>
        <w:jc w:val="both"/>
        <w:rPr>
          <w:rFonts w:ascii="Arial" w:hAnsi="Arial" w:cs="Arial"/>
          <w:b/>
          <w:sz w:val="22"/>
          <w:szCs w:val="22"/>
        </w:rPr>
      </w:pPr>
    </w:p>
    <w:p w:rsidR="00E75970" w:rsidRPr="00AB626A" w:rsidRDefault="00E75970" w:rsidP="00E75970">
      <w:pPr>
        <w:jc w:val="both"/>
        <w:rPr>
          <w:rFonts w:ascii="Arial" w:hAnsi="Arial" w:cs="Arial"/>
          <w:b/>
          <w:sz w:val="22"/>
          <w:szCs w:val="22"/>
        </w:rPr>
      </w:pPr>
      <w:r w:rsidRPr="00AB626A">
        <w:rPr>
          <w:rFonts w:ascii="Arial" w:hAnsi="Arial" w:cs="Arial"/>
          <w:b/>
          <w:sz w:val="22"/>
          <w:szCs w:val="22"/>
        </w:rPr>
        <w:t xml:space="preserve">PARTE III. RELACION DE LAS ACTAS DE </w:t>
      </w:r>
      <w:r w:rsidR="00A95AD2" w:rsidRPr="00AB626A">
        <w:rPr>
          <w:rFonts w:ascii="Arial" w:hAnsi="Arial" w:cs="Arial"/>
          <w:b/>
          <w:sz w:val="22"/>
          <w:szCs w:val="22"/>
        </w:rPr>
        <w:t xml:space="preserve">SUPERVISION </w:t>
      </w:r>
    </w:p>
    <w:p w:rsidR="00E75970" w:rsidRPr="00AB626A" w:rsidRDefault="00E75970" w:rsidP="00E75970">
      <w:pPr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84"/>
        <w:gridCol w:w="2784"/>
        <w:gridCol w:w="3588"/>
      </w:tblGrid>
      <w:tr w:rsidR="00E75970" w:rsidRPr="00AB626A" w:rsidTr="00AB626A">
        <w:trPr>
          <w:trHeight w:val="338"/>
        </w:trPr>
        <w:tc>
          <w:tcPr>
            <w:tcW w:w="1482" w:type="pct"/>
            <w:vAlign w:val="center"/>
          </w:tcPr>
          <w:p w:rsidR="00E75970" w:rsidRPr="00AB626A" w:rsidRDefault="00E75970" w:rsidP="00E75970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AB626A">
              <w:rPr>
                <w:rFonts w:ascii="Arial" w:hAnsi="Arial" w:cs="Arial"/>
                <w:b/>
                <w:szCs w:val="22"/>
              </w:rPr>
              <w:t>ACTA No.</w:t>
            </w:r>
          </w:p>
        </w:tc>
        <w:tc>
          <w:tcPr>
            <w:tcW w:w="1537" w:type="pct"/>
            <w:vAlign w:val="center"/>
          </w:tcPr>
          <w:p w:rsidR="00E75970" w:rsidRPr="00AB626A" w:rsidRDefault="00E75970" w:rsidP="00E75970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AB626A">
              <w:rPr>
                <w:rFonts w:ascii="Arial" w:hAnsi="Arial" w:cs="Arial"/>
                <w:b/>
                <w:szCs w:val="22"/>
              </w:rPr>
              <w:t>DESCRIPCION</w:t>
            </w:r>
          </w:p>
        </w:tc>
        <w:tc>
          <w:tcPr>
            <w:tcW w:w="1981" w:type="pct"/>
            <w:vAlign w:val="center"/>
          </w:tcPr>
          <w:p w:rsidR="00E75970" w:rsidRPr="00AB626A" w:rsidRDefault="00E75970" w:rsidP="00E75970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AB626A">
              <w:rPr>
                <w:rFonts w:ascii="Arial" w:hAnsi="Arial" w:cs="Arial"/>
                <w:b/>
                <w:szCs w:val="22"/>
              </w:rPr>
              <w:t>FECHA DEL ACTA</w:t>
            </w:r>
          </w:p>
        </w:tc>
      </w:tr>
      <w:tr w:rsidR="00E75970" w:rsidRPr="00AB626A" w:rsidTr="00AB626A">
        <w:tc>
          <w:tcPr>
            <w:tcW w:w="1482" w:type="pct"/>
          </w:tcPr>
          <w:p w:rsidR="00E75970" w:rsidRPr="000E18C6" w:rsidRDefault="009D78BE" w:rsidP="00E75970">
            <w:pPr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Cs w:val="22"/>
              </w:rPr>
              <w:t xml:space="preserve">001 </w:t>
            </w:r>
          </w:p>
        </w:tc>
        <w:tc>
          <w:tcPr>
            <w:tcW w:w="1537" w:type="pct"/>
          </w:tcPr>
          <w:p w:rsidR="00E75970" w:rsidRPr="000E18C6" w:rsidRDefault="009D78BE" w:rsidP="00E75970">
            <w:pPr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Cs w:val="22"/>
              </w:rPr>
              <w:t>DE INICIO</w:t>
            </w:r>
          </w:p>
        </w:tc>
        <w:tc>
          <w:tcPr>
            <w:tcW w:w="1981" w:type="pct"/>
          </w:tcPr>
          <w:p w:rsidR="00E75970" w:rsidRPr="000E18C6" w:rsidRDefault="0098363D" w:rsidP="0093081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17</w:t>
            </w:r>
            <w:r w:rsidR="00F86856" w:rsidRPr="000E18C6">
              <w:rPr>
                <w:rFonts w:ascii="Arial" w:hAnsi="Arial" w:cs="Arial"/>
                <w:szCs w:val="22"/>
              </w:rPr>
              <w:t xml:space="preserve"> DE FEBRERO DE 2023</w:t>
            </w:r>
          </w:p>
        </w:tc>
      </w:tr>
      <w:tr w:rsidR="00E75970" w:rsidRPr="00AB626A" w:rsidTr="00AB626A">
        <w:tc>
          <w:tcPr>
            <w:tcW w:w="1482" w:type="pct"/>
          </w:tcPr>
          <w:p w:rsidR="00E75970" w:rsidRPr="000E18C6" w:rsidRDefault="009D78BE" w:rsidP="00E75970">
            <w:pPr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Cs w:val="22"/>
              </w:rPr>
              <w:t xml:space="preserve">002 </w:t>
            </w:r>
          </w:p>
        </w:tc>
        <w:tc>
          <w:tcPr>
            <w:tcW w:w="1537" w:type="pct"/>
          </w:tcPr>
          <w:p w:rsidR="00E75970" w:rsidRPr="000E18C6" w:rsidRDefault="009D78BE" w:rsidP="00E75970">
            <w:pPr>
              <w:jc w:val="both"/>
              <w:rPr>
                <w:rFonts w:ascii="Arial" w:hAnsi="Arial" w:cs="Arial"/>
                <w:szCs w:val="22"/>
              </w:rPr>
            </w:pPr>
            <w:r w:rsidRPr="000E18C6">
              <w:rPr>
                <w:rFonts w:ascii="Arial" w:hAnsi="Arial" w:cs="Arial"/>
                <w:szCs w:val="22"/>
              </w:rPr>
              <w:t>RECIBO PARCIAL 001</w:t>
            </w:r>
          </w:p>
        </w:tc>
        <w:tc>
          <w:tcPr>
            <w:tcW w:w="1981" w:type="pct"/>
          </w:tcPr>
          <w:p w:rsidR="00E75970" w:rsidRPr="000E18C6" w:rsidRDefault="0098363D" w:rsidP="005765FF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</w:t>
            </w:r>
            <w:r w:rsidR="00B3608B">
              <w:rPr>
                <w:rFonts w:ascii="Arial" w:hAnsi="Arial" w:cs="Arial"/>
                <w:szCs w:val="22"/>
              </w:rPr>
              <w:t>6</w:t>
            </w:r>
            <w:r w:rsidR="00F86856" w:rsidRPr="000E18C6">
              <w:rPr>
                <w:rFonts w:ascii="Arial" w:hAnsi="Arial" w:cs="Arial"/>
                <w:szCs w:val="22"/>
              </w:rPr>
              <w:t xml:space="preserve"> DE MARZO DE 2023</w:t>
            </w:r>
          </w:p>
        </w:tc>
      </w:tr>
      <w:tr w:rsidR="000E18C6" w:rsidRPr="00AB626A" w:rsidTr="00AB626A">
        <w:tc>
          <w:tcPr>
            <w:tcW w:w="1482" w:type="pct"/>
          </w:tcPr>
          <w:p w:rsidR="000E18C6" w:rsidRPr="000E18C6" w:rsidRDefault="000E18C6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003</w:t>
            </w:r>
          </w:p>
        </w:tc>
        <w:tc>
          <w:tcPr>
            <w:tcW w:w="1537" w:type="pct"/>
          </w:tcPr>
          <w:p w:rsidR="000E18C6" w:rsidRPr="000E18C6" w:rsidRDefault="000E18C6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RECIBO PARCIAL 002</w:t>
            </w:r>
          </w:p>
        </w:tc>
        <w:tc>
          <w:tcPr>
            <w:tcW w:w="1981" w:type="pct"/>
          </w:tcPr>
          <w:p w:rsidR="000E18C6" w:rsidRPr="000E18C6" w:rsidRDefault="000E18C6" w:rsidP="005765FF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</w:t>
            </w:r>
            <w:r w:rsidR="0098363D">
              <w:rPr>
                <w:rFonts w:ascii="Arial" w:hAnsi="Arial" w:cs="Arial"/>
                <w:szCs w:val="22"/>
              </w:rPr>
              <w:t>7</w:t>
            </w:r>
            <w:r>
              <w:rPr>
                <w:rFonts w:ascii="Arial" w:hAnsi="Arial" w:cs="Arial"/>
                <w:szCs w:val="22"/>
              </w:rPr>
              <w:t xml:space="preserve"> DE ABRIL DE 2023</w:t>
            </w:r>
          </w:p>
        </w:tc>
      </w:tr>
      <w:tr w:rsidR="004759CE" w:rsidRPr="00AB626A" w:rsidTr="00AB626A">
        <w:tc>
          <w:tcPr>
            <w:tcW w:w="1482" w:type="pct"/>
          </w:tcPr>
          <w:p w:rsidR="004759CE" w:rsidRDefault="004759CE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004</w:t>
            </w:r>
          </w:p>
        </w:tc>
        <w:tc>
          <w:tcPr>
            <w:tcW w:w="1537" w:type="pct"/>
          </w:tcPr>
          <w:p w:rsidR="004759CE" w:rsidRDefault="004759CE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RECIBO PARCIAL 003</w:t>
            </w:r>
          </w:p>
        </w:tc>
        <w:tc>
          <w:tcPr>
            <w:tcW w:w="1981" w:type="pct"/>
          </w:tcPr>
          <w:p w:rsidR="004759CE" w:rsidRDefault="004759CE" w:rsidP="005765FF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17 DE MAYO DE 2023</w:t>
            </w:r>
          </w:p>
        </w:tc>
      </w:tr>
      <w:tr w:rsidR="004E4914" w:rsidRPr="00AB626A" w:rsidTr="00AB626A">
        <w:tc>
          <w:tcPr>
            <w:tcW w:w="1482" w:type="pct"/>
          </w:tcPr>
          <w:p w:rsidR="004E4914" w:rsidRDefault="004E4914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005</w:t>
            </w:r>
          </w:p>
        </w:tc>
        <w:tc>
          <w:tcPr>
            <w:tcW w:w="1537" w:type="pct"/>
          </w:tcPr>
          <w:p w:rsidR="004E4914" w:rsidRDefault="004E4914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RECIBO PARCIAL 004</w:t>
            </w:r>
          </w:p>
        </w:tc>
        <w:tc>
          <w:tcPr>
            <w:tcW w:w="1981" w:type="pct"/>
          </w:tcPr>
          <w:p w:rsidR="004E4914" w:rsidRDefault="00C9475B" w:rsidP="005765FF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16</w:t>
            </w:r>
            <w:r w:rsidR="004E4914">
              <w:rPr>
                <w:rFonts w:ascii="Arial" w:hAnsi="Arial" w:cs="Arial"/>
                <w:szCs w:val="22"/>
              </w:rPr>
              <w:t xml:space="preserve"> DE JUNIO DE 2023</w:t>
            </w:r>
          </w:p>
        </w:tc>
      </w:tr>
      <w:tr w:rsidR="00D70C67" w:rsidRPr="00AB626A" w:rsidTr="00AB626A">
        <w:tc>
          <w:tcPr>
            <w:tcW w:w="1482" w:type="pct"/>
          </w:tcPr>
          <w:p w:rsidR="00D70C67" w:rsidRDefault="00D70C67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006</w:t>
            </w:r>
          </w:p>
        </w:tc>
        <w:tc>
          <w:tcPr>
            <w:tcW w:w="1537" w:type="pct"/>
          </w:tcPr>
          <w:p w:rsidR="00D70C67" w:rsidRDefault="00D70C67" w:rsidP="00E75970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RECIBO PARCIAL 005</w:t>
            </w:r>
          </w:p>
        </w:tc>
        <w:tc>
          <w:tcPr>
            <w:tcW w:w="1981" w:type="pct"/>
          </w:tcPr>
          <w:p w:rsidR="00D70C67" w:rsidRDefault="00D70C67" w:rsidP="005765FF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17 DE JULIO DE 2023</w:t>
            </w:r>
          </w:p>
        </w:tc>
      </w:tr>
      <w:tr w:rsidR="00902B85" w:rsidRPr="00AB626A" w:rsidTr="00AB626A">
        <w:tc>
          <w:tcPr>
            <w:tcW w:w="1482" w:type="pct"/>
          </w:tcPr>
          <w:p w:rsidR="00902B85" w:rsidRDefault="00902B85" w:rsidP="00902B85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007</w:t>
            </w:r>
          </w:p>
        </w:tc>
        <w:tc>
          <w:tcPr>
            <w:tcW w:w="1537" w:type="pct"/>
          </w:tcPr>
          <w:p w:rsidR="00902B85" w:rsidRDefault="00902B85" w:rsidP="00902B85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RECIBO PARCIAL 006</w:t>
            </w:r>
          </w:p>
        </w:tc>
        <w:tc>
          <w:tcPr>
            <w:tcW w:w="1981" w:type="pct"/>
          </w:tcPr>
          <w:p w:rsidR="00902B85" w:rsidRDefault="00902B85" w:rsidP="00902B85">
            <w:pPr>
              <w:jc w:val="both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17 DE AGOSTO DE 2023</w:t>
            </w:r>
          </w:p>
        </w:tc>
      </w:tr>
    </w:tbl>
    <w:p w:rsidR="00F14E28" w:rsidRPr="00AB626A" w:rsidRDefault="00F14E28" w:rsidP="00E75970">
      <w:pPr>
        <w:jc w:val="both"/>
        <w:rPr>
          <w:rFonts w:ascii="Arial" w:hAnsi="Arial" w:cs="Arial"/>
          <w:b/>
          <w:sz w:val="22"/>
          <w:szCs w:val="22"/>
        </w:rPr>
      </w:pPr>
    </w:p>
    <w:p w:rsidR="00F14E28" w:rsidRPr="00AB626A" w:rsidRDefault="00F14E28" w:rsidP="00E75970">
      <w:pPr>
        <w:jc w:val="both"/>
        <w:rPr>
          <w:rFonts w:ascii="Arial" w:hAnsi="Arial" w:cs="Arial"/>
          <w:b/>
          <w:sz w:val="22"/>
          <w:szCs w:val="22"/>
        </w:rPr>
      </w:pPr>
    </w:p>
    <w:p w:rsidR="00E75970" w:rsidRPr="00AB626A" w:rsidRDefault="00E75970" w:rsidP="00E75970">
      <w:pPr>
        <w:jc w:val="both"/>
        <w:rPr>
          <w:rFonts w:ascii="Arial" w:hAnsi="Arial" w:cs="Arial"/>
          <w:b/>
          <w:sz w:val="22"/>
          <w:szCs w:val="22"/>
        </w:rPr>
      </w:pPr>
      <w:r w:rsidRPr="00AB626A">
        <w:rPr>
          <w:rFonts w:ascii="Arial" w:hAnsi="Arial" w:cs="Arial"/>
          <w:b/>
          <w:sz w:val="22"/>
          <w:szCs w:val="22"/>
        </w:rPr>
        <w:t>PARTE V. DESCRIPCIÓN DE LAS ACTIVIDADES MENSUALES</w:t>
      </w:r>
    </w:p>
    <w:p w:rsidR="00E75970" w:rsidRPr="00AB626A" w:rsidRDefault="00E75970" w:rsidP="007F7C84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:rsidR="00E75970" w:rsidRDefault="00E75970" w:rsidP="00E75970">
      <w:pPr>
        <w:pStyle w:val="Prrafodelista"/>
        <w:ind w:left="0"/>
        <w:jc w:val="both"/>
        <w:rPr>
          <w:rFonts w:ascii="Arial" w:hAnsi="Arial" w:cs="Arial"/>
          <w:sz w:val="22"/>
          <w:szCs w:val="22"/>
        </w:rPr>
      </w:pPr>
      <w:r w:rsidRPr="00AB626A">
        <w:rPr>
          <w:rFonts w:ascii="Arial" w:hAnsi="Arial" w:cs="Arial"/>
          <w:sz w:val="22"/>
          <w:szCs w:val="22"/>
        </w:rPr>
        <w:t>Referencia todas las actividades realizadas durante el mes de manera secuencial y cronológica.</w:t>
      </w:r>
    </w:p>
    <w:p w:rsidR="00902B85" w:rsidRDefault="00902B85" w:rsidP="00E75970">
      <w:pPr>
        <w:pStyle w:val="Prrafodelista"/>
        <w:ind w:left="0"/>
        <w:jc w:val="both"/>
        <w:rPr>
          <w:rFonts w:ascii="Arial" w:hAnsi="Arial" w:cs="Arial"/>
          <w:sz w:val="22"/>
          <w:szCs w:val="22"/>
        </w:rPr>
      </w:pPr>
    </w:p>
    <w:p w:rsidR="00902B85" w:rsidRDefault="00902B85" w:rsidP="00902B85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sistema de información IDAM (Inventario Documental de la Alcaldía Municipal) es migrado a entorno de desarrollo Ubuntu con el propósito de mantener seguro el sistema y evitar futuros conflictos.</w:t>
      </w:r>
    </w:p>
    <w:p w:rsidR="00902B85" w:rsidRDefault="00902B85" w:rsidP="00902B85">
      <w:pPr>
        <w:jc w:val="both"/>
        <w:rPr>
          <w:rFonts w:ascii="Arial" w:hAnsi="Arial" w:cs="Arial"/>
          <w:sz w:val="22"/>
          <w:szCs w:val="22"/>
        </w:rPr>
      </w:pPr>
    </w:p>
    <w:p w:rsidR="00902B85" w:rsidRPr="00902B85" w:rsidRDefault="00902B85" w:rsidP="00902B85">
      <w:pPr>
        <w:jc w:val="both"/>
        <w:rPr>
          <w:rFonts w:ascii="Arial" w:hAnsi="Arial" w:cs="Arial"/>
          <w:sz w:val="22"/>
          <w:szCs w:val="22"/>
        </w:rPr>
      </w:pPr>
    </w:p>
    <w:p w:rsidR="00D70C67" w:rsidRDefault="00226D36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 w:rsidRPr="00226D36">
        <w:rPr>
          <w:rFonts w:ascii="Arial" w:hAnsi="Arial" w:cs="Arial"/>
          <w:szCs w:val="24"/>
        </w:rPr>
        <w:t xml:space="preserve"> </w:t>
      </w:r>
    </w:p>
    <w:p w:rsidR="007314F0" w:rsidRDefault="00D70C67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 continuación se adjunta imágenes ilustrativas</w:t>
      </w:r>
      <w:r w:rsidR="007314F0">
        <w:rPr>
          <w:rFonts w:ascii="Arial" w:hAnsi="Arial" w:cs="Arial"/>
          <w:szCs w:val="24"/>
        </w:rPr>
        <w:t xml:space="preserve"> del siste</w:t>
      </w:r>
      <w:r w:rsidR="001D78D2">
        <w:rPr>
          <w:rFonts w:ascii="Arial" w:hAnsi="Arial" w:cs="Arial"/>
          <w:szCs w:val="24"/>
        </w:rPr>
        <w:t>ma de información donde migró</w:t>
      </w:r>
      <w:r w:rsidR="007314F0">
        <w:rPr>
          <w:rFonts w:ascii="Arial" w:hAnsi="Arial" w:cs="Arial"/>
          <w:szCs w:val="24"/>
        </w:rPr>
        <w:t xml:space="preserve"> el proceso para t</w:t>
      </w:r>
      <w:r w:rsidR="001D78D2">
        <w:rPr>
          <w:rFonts w:ascii="Arial" w:hAnsi="Arial" w:cs="Arial"/>
          <w:szCs w:val="24"/>
        </w:rPr>
        <w:t>oda la entidad</w:t>
      </w:r>
      <w:r w:rsidR="007314F0">
        <w:rPr>
          <w:rFonts w:ascii="Arial" w:hAnsi="Arial" w:cs="Arial"/>
          <w:szCs w:val="24"/>
        </w:rPr>
        <w:t>.</w:t>
      </w:r>
    </w:p>
    <w:p w:rsidR="007314F0" w:rsidRDefault="007314F0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7314F0" w:rsidRDefault="007314F0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 w:rsidRPr="007A66F8">
        <w:rPr>
          <w:rFonts w:ascii="Arial" w:hAnsi="Arial" w:cs="Arial"/>
          <w:b/>
          <w:szCs w:val="24"/>
        </w:rPr>
        <w:lastRenderedPageBreak/>
        <w:t>A</w:t>
      </w:r>
      <w:r w:rsidR="007A66F8">
        <w:rPr>
          <w:rFonts w:ascii="Arial" w:hAnsi="Arial" w:cs="Arial"/>
          <w:b/>
          <w:szCs w:val="24"/>
        </w:rPr>
        <w:t xml:space="preserve">nexo </w:t>
      </w:r>
      <w:r w:rsidRPr="007A66F8">
        <w:rPr>
          <w:rFonts w:ascii="Arial" w:hAnsi="Arial" w:cs="Arial"/>
          <w:b/>
          <w:szCs w:val="24"/>
        </w:rPr>
        <w:t>1</w:t>
      </w:r>
      <w:r>
        <w:rPr>
          <w:rFonts w:ascii="Arial" w:hAnsi="Arial" w:cs="Arial"/>
          <w:szCs w:val="24"/>
        </w:rPr>
        <w:t xml:space="preserve">. </w:t>
      </w:r>
    </w:p>
    <w:p w:rsidR="001D78D2" w:rsidRDefault="001D78D2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1D78D2" w:rsidRDefault="001D78D2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71BCE84" wp14:editId="7F0C998A">
            <wp:extent cx="5248275" cy="3337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126" cy="33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67" w:rsidRPr="00D70C67" w:rsidRDefault="007314F0" w:rsidP="00D70C67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 </w:t>
      </w:r>
    </w:p>
    <w:p w:rsidR="004A0E52" w:rsidRPr="007A66F8" w:rsidRDefault="007314F0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Cs w:val="24"/>
        </w:rPr>
      </w:pPr>
      <w:r w:rsidRPr="007A66F8">
        <w:rPr>
          <w:rFonts w:ascii="Arial" w:hAnsi="Arial" w:cs="Arial"/>
          <w:b/>
          <w:szCs w:val="24"/>
        </w:rPr>
        <w:t>Anexo 1.1</w:t>
      </w:r>
    </w:p>
    <w:p w:rsidR="007314F0" w:rsidRDefault="007314F0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4A0E52" w:rsidRDefault="007314F0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Se adjunta imagen ilustrativa del </w:t>
      </w:r>
      <w:r w:rsidR="001D78D2">
        <w:rPr>
          <w:rFonts w:ascii="Arial" w:hAnsi="Arial" w:cs="Arial"/>
          <w:szCs w:val="24"/>
        </w:rPr>
        <w:t>sistema con la nueva dirección IP para para el ingreso 192.168.93.7:8000</w:t>
      </w:r>
    </w:p>
    <w:p w:rsidR="007A66F8" w:rsidRDefault="007A66F8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7314F0" w:rsidRDefault="001D78D2" w:rsidP="00226D36">
      <w:pPr>
        <w:overflowPunct/>
        <w:autoSpaceDE/>
        <w:autoSpaceDN/>
        <w:adjustRightInd/>
        <w:jc w:val="both"/>
        <w:textAlignment w:val="auto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7B649475" wp14:editId="18AB11A1">
            <wp:extent cx="5613400" cy="29127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D2" w:rsidRDefault="001D78D2" w:rsidP="00226D36">
      <w:pPr>
        <w:overflowPunct/>
        <w:autoSpaceDE/>
        <w:autoSpaceDN/>
        <w:adjustRightInd/>
        <w:jc w:val="both"/>
        <w:textAlignment w:val="auto"/>
        <w:rPr>
          <w:noProof/>
          <w:lang w:val="es-CO" w:eastAsia="es-CO"/>
        </w:rPr>
      </w:pPr>
    </w:p>
    <w:p w:rsidR="001D78D2" w:rsidRDefault="001D78D2" w:rsidP="00226D36">
      <w:pPr>
        <w:overflowPunct/>
        <w:autoSpaceDE/>
        <w:autoSpaceDN/>
        <w:adjustRightInd/>
        <w:jc w:val="both"/>
        <w:textAlignment w:val="auto"/>
        <w:rPr>
          <w:noProof/>
          <w:lang w:val="es-CO" w:eastAsia="es-CO"/>
        </w:rPr>
      </w:pPr>
    </w:p>
    <w:p w:rsidR="001D78D2" w:rsidRDefault="001D78D2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7314F0" w:rsidRDefault="007314F0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7314F0" w:rsidRPr="007A66F8" w:rsidRDefault="00D330D3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Cs w:val="24"/>
        </w:rPr>
      </w:pPr>
      <w:r w:rsidRPr="007A66F8">
        <w:rPr>
          <w:rFonts w:ascii="Arial" w:hAnsi="Arial" w:cs="Arial"/>
          <w:b/>
          <w:szCs w:val="24"/>
        </w:rPr>
        <w:t>Anexo 1.2</w:t>
      </w:r>
    </w:p>
    <w:p w:rsidR="007A66F8" w:rsidRDefault="001D78D2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 migró la base de datos con todos sus registros para ir de forma consecutiva los registros y no hubieran truncada de datos.</w:t>
      </w:r>
    </w:p>
    <w:p w:rsidR="001D78D2" w:rsidRDefault="001D78D2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1D78D2" w:rsidRDefault="001D78D2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24A36D6" wp14:editId="28423707">
            <wp:extent cx="5613400" cy="2896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5B" w:rsidRDefault="00DF085B" w:rsidP="00226D36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Cs w:val="24"/>
        </w:rPr>
      </w:pPr>
    </w:p>
    <w:p w:rsidR="002061B3" w:rsidRPr="002061B3" w:rsidRDefault="002061B3" w:rsidP="002061B3">
      <w:pPr>
        <w:jc w:val="both"/>
        <w:rPr>
          <w:rFonts w:ascii="Arial" w:hAnsi="Arial" w:cs="Arial"/>
          <w:noProof/>
          <w:szCs w:val="24"/>
          <w:lang w:val="es-CO" w:eastAsia="es-CO"/>
        </w:rPr>
      </w:pPr>
    </w:p>
    <w:p w:rsidR="00145B36" w:rsidRDefault="00FE128B" w:rsidP="00145B3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noProof/>
          <w:szCs w:val="24"/>
          <w:lang w:val="es-CO" w:eastAsia="es-CO"/>
        </w:rPr>
      </w:pPr>
      <w:r>
        <w:rPr>
          <w:rFonts w:ascii="Arial" w:hAnsi="Arial" w:cs="Arial"/>
          <w:noProof/>
          <w:szCs w:val="24"/>
          <w:lang w:val="es-CO" w:eastAsia="es-CO"/>
        </w:rPr>
        <w:t>Se realizó soporte tecnico en la Alcaldia Municipal de Puerto Boyacá</w:t>
      </w:r>
      <w:r w:rsidR="00027132">
        <w:rPr>
          <w:rFonts w:ascii="Arial" w:hAnsi="Arial" w:cs="Arial"/>
          <w:noProof/>
          <w:szCs w:val="24"/>
          <w:lang w:val="es-CO" w:eastAsia="es-CO"/>
        </w:rPr>
        <w:t xml:space="preserve"> de las capacitaciones de induccion sobre el manejo de IDAM realizadas en las diferentes dependencias</w:t>
      </w:r>
      <w:r>
        <w:rPr>
          <w:rFonts w:ascii="Arial" w:hAnsi="Arial" w:cs="Arial"/>
          <w:noProof/>
          <w:szCs w:val="24"/>
          <w:lang w:val="es-CO" w:eastAsia="es-CO"/>
        </w:rPr>
        <w:t xml:space="preserve"> y </w:t>
      </w:r>
      <w:r w:rsidR="00027132">
        <w:rPr>
          <w:rFonts w:ascii="Arial" w:hAnsi="Arial" w:cs="Arial"/>
          <w:noProof/>
          <w:szCs w:val="24"/>
          <w:lang w:val="es-CO" w:eastAsia="es-CO"/>
        </w:rPr>
        <w:t xml:space="preserve">soporte tecnico </w:t>
      </w:r>
      <w:r>
        <w:rPr>
          <w:rFonts w:ascii="Arial" w:hAnsi="Arial" w:cs="Arial"/>
          <w:noProof/>
          <w:szCs w:val="24"/>
          <w:lang w:val="es-CO" w:eastAsia="es-CO"/>
        </w:rPr>
        <w:t>principalmente la Secretaria de Hacienda.</w:t>
      </w:r>
    </w:p>
    <w:p w:rsidR="00027132" w:rsidRDefault="00027132" w:rsidP="00027132">
      <w:pPr>
        <w:jc w:val="both"/>
        <w:rPr>
          <w:rFonts w:ascii="Arial" w:hAnsi="Arial" w:cs="Arial"/>
          <w:noProof/>
          <w:szCs w:val="24"/>
          <w:lang w:val="es-CO" w:eastAsia="es-CO"/>
        </w:rPr>
      </w:pPr>
    </w:p>
    <w:p w:rsidR="00027132" w:rsidRPr="00027132" w:rsidRDefault="00027132" w:rsidP="00027132">
      <w:pPr>
        <w:jc w:val="both"/>
        <w:rPr>
          <w:rFonts w:ascii="Arial" w:hAnsi="Arial" w:cs="Arial"/>
          <w:noProof/>
          <w:szCs w:val="24"/>
          <w:lang w:val="es-CO" w:eastAsia="es-CO"/>
        </w:rPr>
      </w:pPr>
      <w:r>
        <w:rPr>
          <w:rFonts w:ascii="Arial" w:hAnsi="Arial" w:cs="Arial"/>
          <w:noProof/>
          <w:szCs w:val="24"/>
          <w:lang w:val="es-CO" w:eastAsia="es-CO"/>
        </w:rPr>
        <w:lastRenderedPageBreak/>
        <w:drawing>
          <wp:inline distT="0" distB="0" distL="0" distR="0">
            <wp:extent cx="5133975" cy="385048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8-14 at 9.53.22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8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  <w:lang w:val="es-CO" w:eastAsia="es-CO"/>
        </w:rPr>
        <w:drawing>
          <wp:inline distT="0" distB="0" distL="0" distR="0">
            <wp:extent cx="5133975" cy="3721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8-14 at 9.53.13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71" cy="37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  <w:lang w:val="es-CO" w:eastAsia="es-CO"/>
        </w:rPr>
        <w:lastRenderedPageBreak/>
        <w:drawing>
          <wp:inline distT="0" distB="0" distL="0" distR="0">
            <wp:extent cx="5194300" cy="38957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8-14 at 9.52.55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45" cy="38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  <w:lang w:val="es-CO" w:eastAsia="es-CO"/>
        </w:rPr>
        <w:lastRenderedPageBreak/>
        <w:drawing>
          <wp:inline distT="0" distB="0" distL="0" distR="0">
            <wp:extent cx="5343525" cy="40076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8-14 at 9.52.43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676" cy="40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B8" w:rsidRDefault="00204BB8" w:rsidP="00204BB8">
      <w:pPr>
        <w:jc w:val="both"/>
        <w:rPr>
          <w:rFonts w:ascii="Arial" w:hAnsi="Arial" w:cs="Arial"/>
          <w:noProof/>
          <w:szCs w:val="24"/>
          <w:lang w:val="es-CO" w:eastAsia="es-CO"/>
        </w:rPr>
      </w:pPr>
    </w:p>
    <w:p w:rsidR="00204BB8" w:rsidRDefault="00204BB8" w:rsidP="00204BB8">
      <w:pPr>
        <w:jc w:val="both"/>
        <w:rPr>
          <w:rFonts w:ascii="Arial" w:hAnsi="Arial" w:cs="Arial"/>
          <w:noProof/>
          <w:szCs w:val="24"/>
          <w:lang w:val="es-CO" w:eastAsia="es-CO"/>
        </w:rPr>
      </w:pPr>
    </w:p>
    <w:p w:rsidR="00204BB8" w:rsidRPr="00204BB8" w:rsidRDefault="00204BB8" w:rsidP="00204BB8">
      <w:pPr>
        <w:jc w:val="both"/>
        <w:rPr>
          <w:rFonts w:ascii="Arial" w:hAnsi="Arial" w:cs="Arial"/>
          <w:noProof/>
          <w:szCs w:val="24"/>
          <w:lang w:val="es-CO" w:eastAsia="es-CO"/>
        </w:rPr>
      </w:pPr>
    </w:p>
    <w:p w:rsidR="00145B36" w:rsidRDefault="00145B36" w:rsidP="00145B36">
      <w:pPr>
        <w:jc w:val="both"/>
        <w:rPr>
          <w:rFonts w:ascii="Arial" w:hAnsi="Arial" w:cs="Arial"/>
          <w:sz w:val="23"/>
          <w:szCs w:val="23"/>
          <w:lang w:val="es-CO"/>
        </w:rPr>
      </w:pPr>
    </w:p>
    <w:p w:rsidR="00145B36" w:rsidRDefault="00145B36" w:rsidP="00145B36">
      <w:pPr>
        <w:jc w:val="both"/>
        <w:rPr>
          <w:rFonts w:ascii="Arial" w:hAnsi="Arial" w:cs="Arial"/>
          <w:sz w:val="23"/>
          <w:szCs w:val="23"/>
          <w:lang w:val="es-CO"/>
        </w:rPr>
      </w:pPr>
    </w:p>
    <w:p w:rsidR="00145B36" w:rsidRPr="001B5878" w:rsidRDefault="00145B36" w:rsidP="00145B36">
      <w:pPr>
        <w:rPr>
          <w:rFonts w:ascii="Arial" w:hAnsi="Arial" w:cs="Arial"/>
          <w:szCs w:val="24"/>
        </w:rPr>
      </w:pPr>
      <w:r w:rsidRPr="001B5878">
        <w:rPr>
          <w:rFonts w:ascii="Arial" w:hAnsi="Arial" w:cs="Arial"/>
          <w:szCs w:val="24"/>
        </w:rPr>
        <w:t>______________________________</w:t>
      </w:r>
      <w:r w:rsidRPr="001B5878">
        <w:rPr>
          <w:rFonts w:ascii="Arial" w:hAnsi="Arial" w:cs="Arial"/>
          <w:szCs w:val="24"/>
        </w:rPr>
        <w:tab/>
      </w:r>
      <w:r w:rsidRPr="001B5878">
        <w:rPr>
          <w:rFonts w:ascii="Arial" w:hAnsi="Arial" w:cs="Arial"/>
          <w:szCs w:val="24"/>
        </w:rPr>
        <w:tab/>
      </w:r>
    </w:p>
    <w:p w:rsidR="00145B36" w:rsidRPr="001B5878" w:rsidRDefault="00145B36" w:rsidP="00145B3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FABIAN MURILLO MARIN</w:t>
      </w:r>
      <w:r w:rsidRPr="001B5878">
        <w:rPr>
          <w:rFonts w:ascii="Arial" w:hAnsi="Arial" w:cs="Arial"/>
          <w:b/>
          <w:szCs w:val="24"/>
        </w:rPr>
        <w:tab/>
      </w:r>
      <w:r w:rsidRPr="001B5878">
        <w:rPr>
          <w:rFonts w:ascii="Arial" w:hAnsi="Arial" w:cs="Arial"/>
          <w:b/>
          <w:szCs w:val="24"/>
        </w:rPr>
        <w:tab/>
      </w:r>
    </w:p>
    <w:p w:rsidR="00145B36" w:rsidRPr="001B5878" w:rsidRDefault="00145B36" w:rsidP="00145B3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Oficina De Sistemas Municipal-Enlace Tic</w:t>
      </w:r>
    </w:p>
    <w:p w:rsidR="00145B36" w:rsidRPr="001B5878" w:rsidRDefault="00145B36" w:rsidP="00145B36">
      <w:pPr>
        <w:rPr>
          <w:rFonts w:ascii="Arial" w:hAnsi="Arial" w:cs="Arial"/>
          <w:szCs w:val="24"/>
        </w:rPr>
      </w:pPr>
      <w:r w:rsidRPr="001B5878">
        <w:rPr>
          <w:rFonts w:ascii="Arial" w:hAnsi="Arial" w:cs="Arial"/>
          <w:szCs w:val="24"/>
        </w:rPr>
        <w:t>Supervisor Delegado</w:t>
      </w:r>
    </w:p>
    <w:p w:rsidR="00145B36" w:rsidRPr="001B5878" w:rsidRDefault="00145B36" w:rsidP="00145B36">
      <w:pPr>
        <w:pStyle w:val="Textopredeterminado"/>
        <w:jc w:val="both"/>
        <w:rPr>
          <w:rFonts w:ascii="Lucida Calligraphy" w:hAnsi="Lucida Calligraphy" w:cs="Verdana"/>
          <w:sz w:val="16"/>
          <w:szCs w:val="16"/>
        </w:rPr>
      </w:pPr>
    </w:p>
    <w:p w:rsidR="005765FF" w:rsidRPr="00145B36" w:rsidRDefault="00145B36" w:rsidP="00145B36">
      <w:pPr>
        <w:rPr>
          <w:rFonts w:ascii="Arial" w:hAnsi="Arial" w:cs="Arial"/>
          <w:sz w:val="22"/>
          <w:szCs w:val="24"/>
        </w:rPr>
      </w:pPr>
      <w:r w:rsidRPr="00F0289E">
        <w:rPr>
          <w:rFonts w:ascii="Arial" w:hAnsi="Arial" w:cs="Arial"/>
          <w:sz w:val="16"/>
          <w:szCs w:val="16"/>
        </w:rPr>
        <w:t xml:space="preserve">Elaboró y aprobó: </w:t>
      </w:r>
      <w:r w:rsidRPr="00F0289E">
        <w:rPr>
          <w:rFonts w:ascii="Arial" w:hAnsi="Arial" w:cs="Arial"/>
          <w:sz w:val="14"/>
          <w:szCs w:val="16"/>
        </w:rPr>
        <w:t>FABIAN MURILLO MARIIN</w:t>
      </w:r>
      <w:r w:rsidR="00E75970" w:rsidRPr="00AB626A">
        <w:rPr>
          <w:rFonts w:ascii="Arial" w:hAnsi="Arial" w:cs="Arial"/>
          <w:sz w:val="22"/>
          <w:szCs w:val="24"/>
        </w:rPr>
        <w:tab/>
      </w:r>
    </w:p>
    <w:sectPr w:rsidR="005765FF" w:rsidRPr="00145B36" w:rsidSect="00AB626A">
      <w:headerReference w:type="default" r:id="rId16"/>
      <w:footerReference w:type="default" r:id="rId17"/>
      <w:pgSz w:w="12242" w:h="15842" w:code="1"/>
      <w:pgMar w:top="1417" w:right="1701" w:bottom="1417" w:left="170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1E2" w:rsidRDefault="00FC51E2" w:rsidP="001A3EFF">
      <w:r>
        <w:separator/>
      </w:r>
    </w:p>
  </w:endnote>
  <w:endnote w:type="continuationSeparator" w:id="0">
    <w:p w:rsidR="00FC51E2" w:rsidRDefault="00FC51E2" w:rsidP="001A3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5EBB" w:rsidRDefault="00E35EBB">
    <w:pPr>
      <w:pStyle w:val="Piedepgina"/>
    </w:pPr>
  </w:p>
  <w:p w:rsidR="00E35EBB" w:rsidRDefault="00E35EBB">
    <w:pPr>
      <w:pStyle w:val="Piedepgina"/>
    </w:pPr>
  </w:p>
  <w:p w:rsidR="00E35EBB" w:rsidRDefault="00E35EBB">
    <w:pPr>
      <w:pStyle w:val="Piedepgina"/>
    </w:pPr>
  </w:p>
  <w:p w:rsidR="00E35EBB" w:rsidRDefault="00E35EBB">
    <w:pPr>
      <w:pStyle w:val="Piedepgina"/>
    </w:pPr>
  </w:p>
  <w:p w:rsidR="00E35EBB" w:rsidRDefault="00E35EBB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1F45BCB1" wp14:editId="516494FC">
          <wp:simplePos x="0" y="0"/>
          <wp:positionH relativeFrom="column">
            <wp:posOffset>-355600</wp:posOffset>
          </wp:positionH>
          <wp:positionV relativeFrom="paragraph">
            <wp:posOffset>-609600</wp:posOffset>
          </wp:positionV>
          <wp:extent cx="7038975" cy="642582"/>
          <wp:effectExtent l="0" t="0" r="0" b="571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gener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8975" cy="6425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1E2" w:rsidRDefault="00FC51E2" w:rsidP="001A3EFF">
      <w:r>
        <w:separator/>
      </w:r>
    </w:p>
  </w:footnote>
  <w:footnote w:type="continuationSeparator" w:id="0">
    <w:p w:rsidR="00FC51E2" w:rsidRDefault="00FC51E2" w:rsidP="001A3E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215" w:type="dxa"/>
      <w:tblLayout w:type="fixed"/>
      <w:tblLook w:val="04A0" w:firstRow="1" w:lastRow="0" w:firstColumn="1" w:lastColumn="0" w:noHBand="0" w:noVBand="1"/>
    </w:tblPr>
    <w:tblGrid>
      <w:gridCol w:w="1702"/>
      <w:gridCol w:w="3260"/>
      <w:gridCol w:w="2953"/>
      <w:gridCol w:w="1300"/>
    </w:tblGrid>
    <w:tr w:rsidR="00E35EBB" w:rsidRPr="00385D95" w:rsidTr="006F3731">
      <w:trPr>
        <w:trHeight w:val="556"/>
      </w:trPr>
      <w:tc>
        <w:tcPr>
          <w:tcW w:w="1702" w:type="dxa"/>
          <w:vMerge w:val="restart"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sz w:val="20"/>
            </w:rPr>
          </w:pPr>
          <w:r w:rsidRPr="00385D95">
            <w:rPr>
              <w:rFonts w:ascii="Arial" w:hAnsi="Arial" w:cs="Arial"/>
              <w:noProof/>
              <w:sz w:val="20"/>
              <w:lang w:val="es-CO" w:eastAsia="es-CO"/>
            </w:rPr>
            <w:drawing>
              <wp:inline distT="0" distB="0" distL="0" distR="0" wp14:anchorId="4D923A9E" wp14:editId="7DDF9B55">
                <wp:extent cx="919101" cy="912136"/>
                <wp:effectExtent l="1905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CUDO NUEVO NOVIEMBRE 2014 MEC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4955" cy="917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13" w:type="dxa"/>
          <w:gridSpan w:val="2"/>
          <w:vMerge w:val="restart"/>
          <w:vAlign w:val="center"/>
        </w:tcPr>
        <w:p w:rsidR="00E35EBB" w:rsidRDefault="00E35EBB" w:rsidP="006D3DC3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ACTUALIZACION </w:t>
          </w:r>
          <w:r w:rsidRPr="006510ED">
            <w:rPr>
              <w:rFonts w:ascii="Arial" w:hAnsi="Arial" w:cs="Arial"/>
              <w:b/>
              <w:sz w:val="24"/>
              <w:szCs w:val="24"/>
            </w:rPr>
            <w:t xml:space="preserve">MANUAL DE </w:t>
          </w:r>
          <w:r>
            <w:rPr>
              <w:rFonts w:ascii="Arial" w:hAnsi="Arial" w:cs="Arial"/>
              <w:b/>
              <w:sz w:val="24"/>
              <w:szCs w:val="24"/>
            </w:rPr>
            <w:t>SUPERVISION E INTERVENTORIA</w:t>
          </w:r>
        </w:p>
        <w:p w:rsidR="00E35EBB" w:rsidRPr="006510ED" w:rsidRDefault="00E35EBB" w:rsidP="006D3DC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DOCUMENTOS SOPORTES</w:t>
          </w:r>
        </w:p>
      </w:tc>
      <w:tc>
        <w:tcPr>
          <w:tcW w:w="1300" w:type="dxa"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b/>
              <w:sz w:val="20"/>
            </w:rPr>
          </w:pPr>
          <w:r w:rsidRPr="00385D95">
            <w:rPr>
              <w:rFonts w:ascii="Arial" w:hAnsi="Arial" w:cs="Arial"/>
              <w:b/>
              <w:sz w:val="20"/>
            </w:rPr>
            <w:t>CODIGO</w:t>
          </w:r>
        </w:p>
        <w:p w:rsidR="00E35EBB" w:rsidRPr="00385D95" w:rsidRDefault="00E35EBB" w:rsidP="00E36E4D">
          <w:pPr>
            <w:jc w:val="center"/>
            <w:rPr>
              <w:rFonts w:ascii="Arial" w:hAnsi="Arial" w:cs="Arial"/>
              <w:b/>
              <w:sz w:val="20"/>
            </w:rPr>
          </w:pPr>
        </w:p>
      </w:tc>
    </w:tr>
    <w:tr w:rsidR="00E35EBB" w:rsidRPr="00385D95" w:rsidTr="006F3731">
      <w:trPr>
        <w:trHeight w:val="403"/>
      </w:trPr>
      <w:tc>
        <w:tcPr>
          <w:tcW w:w="1702" w:type="dxa"/>
          <w:vMerge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6213" w:type="dxa"/>
          <w:gridSpan w:val="2"/>
          <w:vMerge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1300" w:type="dxa"/>
          <w:vAlign w:val="center"/>
        </w:tcPr>
        <w:p w:rsidR="00E35EBB" w:rsidRPr="00A9261C" w:rsidRDefault="00E35EBB" w:rsidP="00A9261C">
          <w:pPr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 xml:space="preserve">VERSIÓN:  </w:t>
          </w:r>
        </w:p>
      </w:tc>
    </w:tr>
    <w:tr w:rsidR="00E35EBB" w:rsidRPr="00385D95" w:rsidTr="006F3731">
      <w:trPr>
        <w:trHeight w:val="556"/>
      </w:trPr>
      <w:tc>
        <w:tcPr>
          <w:tcW w:w="1702" w:type="dxa"/>
          <w:vMerge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b/>
              <w:sz w:val="20"/>
            </w:rPr>
          </w:pPr>
        </w:p>
      </w:tc>
      <w:tc>
        <w:tcPr>
          <w:tcW w:w="3260" w:type="dxa"/>
          <w:vAlign w:val="center"/>
        </w:tcPr>
        <w:p w:rsidR="00E35EBB" w:rsidRPr="00385D95" w:rsidRDefault="00E35EBB" w:rsidP="00E36E4D">
          <w:pPr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SECRETARIA GENERAL</w:t>
          </w:r>
        </w:p>
      </w:tc>
      <w:tc>
        <w:tcPr>
          <w:tcW w:w="2953" w:type="dxa"/>
          <w:vAlign w:val="center"/>
        </w:tcPr>
        <w:p w:rsidR="00E35EBB" w:rsidRPr="00385D95" w:rsidRDefault="00E35EBB" w:rsidP="006D3DC3">
          <w:pPr>
            <w:jc w:val="center"/>
            <w:rPr>
              <w:rFonts w:ascii="Arial" w:hAnsi="Arial" w:cs="Arial"/>
              <w:b/>
              <w:sz w:val="20"/>
            </w:rPr>
          </w:pPr>
          <w:r w:rsidRPr="00385D95">
            <w:rPr>
              <w:rFonts w:ascii="Arial" w:hAnsi="Arial" w:cs="Arial"/>
              <w:b/>
              <w:sz w:val="20"/>
            </w:rPr>
            <w:t xml:space="preserve">PROCESO: GESTION </w:t>
          </w:r>
          <w:r>
            <w:rPr>
              <w:rFonts w:ascii="Arial" w:hAnsi="Arial" w:cs="Arial"/>
              <w:b/>
              <w:sz w:val="20"/>
            </w:rPr>
            <w:t>CONTRATACION</w:t>
          </w:r>
        </w:p>
      </w:tc>
      <w:tc>
        <w:tcPr>
          <w:tcW w:w="1300" w:type="dxa"/>
          <w:vAlign w:val="center"/>
        </w:tcPr>
        <w:sdt>
          <w:sdtPr>
            <w:rPr>
              <w:rFonts w:ascii="Arial" w:hAnsi="Arial" w:cs="Arial"/>
              <w:sz w:val="20"/>
            </w:rPr>
            <w:id w:val="5474970"/>
            <w:docPartObj>
              <w:docPartGallery w:val="Page Numbers (Top of Page)"/>
              <w:docPartUnique/>
            </w:docPartObj>
          </w:sdtPr>
          <w:sdtEndPr/>
          <w:sdtContent>
            <w:p w:rsidR="00E35EBB" w:rsidRPr="00385D95" w:rsidRDefault="00E35EBB" w:rsidP="00E36E4D">
              <w:pPr>
                <w:pStyle w:val="Piedepgina"/>
                <w:tabs>
                  <w:tab w:val="center" w:pos="4419"/>
                  <w:tab w:val="right" w:pos="8838"/>
                </w:tabs>
                <w:jc w:val="center"/>
                <w:rPr>
                  <w:rFonts w:ascii="Arial" w:hAnsi="Arial" w:cs="Arial"/>
                  <w:sz w:val="20"/>
                </w:rPr>
              </w:pPr>
              <w:r w:rsidRPr="00385D95">
                <w:rPr>
                  <w:rFonts w:ascii="Arial" w:hAnsi="Arial" w:cs="Arial"/>
                  <w:sz w:val="20"/>
                </w:rPr>
                <w:t>Página</w:t>
              </w:r>
            </w:p>
            <w:p w:rsidR="00E35EBB" w:rsidRPr="00385D95" w:rsidRDefault="00E35EBB" w:rsidP="00E36E4D">
              <w:pPr>
                <w:pStyle w:val="Piedepgina"/>
                <w:tabs>
                  <w:tab w:val="center" w:pos="4419"/>
                  <w:tab w:val="right" w:pos="8838"/>
                </w:tabs>
                <w:jc w:val="center"/>
                <w:rPr>
                  <w:rFonts w:ascii="Arial" w:hAnsi="Arial" w:cs="Arial"/>
                  <w:sz w:val="20"/>
                </w:rPr>
              </w:pPr>
              <w:r w:rsidRPr="00385D95">
                <w:rPr>
                  <w:rFonts w:ascii="Arial" w:hAnsi="Arial" w:cs="Arial"/>
                  <w:b/>
                  <w:sz w:val="20"/>
                </w:rPr>
                <w:fldChar w:fldCharType="begin"/>
              </w:r>
              <w:r w:rsidRPr="00385D95">
                <w:rPr>
                  <w:rFonts w:ascii="Arial" w:hAnsi="Arial" w:cs="Arial"/>
                  <w:b/>
                  <w:sz w:val="20"/>
                </w:rPr>
                <w:instrText>PAGE</w:instrText>
              </w:r>
              <w:r w:rsidRPr="00385D95">
                <w:rPr>
                  <w:rFonts w:ascii="Arial" w:hAnsi="Arial" w:cs="Arial"/>
                  <w:b/>
                  <w:sz w:val="20"/>
                </w:rPr>
                <w:fldChar w:fldCharType="separate"/>
              </w:r>
              <w:r w:rsidR="005C70BE">
                <w:rPr>
                  <w:rFonts w:ascii="Arial" w:hAnsi="Arial" w:cs="Arial"/>
                  <w:b/>
                  <w:noProof/>
                  <w:sz w:val="20"/>
                </w:rPr>
                <w:t>3</w:t>
              </w:r>
              <w:r w:rsidRPr="00385D95">
                <w:rPr>
                  <w:rFonts w:ascii="Arial" w:hAnsi="Arial" w:cs="Arial"/>
                  <w:b/>
                  <w:sz w:val="20"/>
                </w:rPr>
                <w:fldChar w:fldCharType="end"/>
              </w:r>
              <w:r w:rsidRPr="00385D95">
                <w:rPr>
                  <w:rFonts w:ascii="Arial" w:hAnsi="Arial" w:cs="Arial"/>
                  <w:sz w:val="20"/>
                </w:rPr>
                <w:t xml:space="preserve"> de </w:t>
              </w:r>
              <w:r w:rsidRPr="00385D95">
                <w:rPr>
                  <w:rFonts w:ascii="Arial" w:hAnsi="Arial" w:cs="Arial"/>
                  <w:b/>
                  <w:sz w:val="20"/>
                </w:rPr>
                <w:fldChar w:fldCharType="begin"/>
              </w:r>
              <w:r w:rsidRPr="00385D95">
                <w:rPr>
                  <w:rFonts w:ascii="Arial" w:hAnsi="Arial" w:cs="Arial"/>
                  <w:b/>
                  <w:sz w:val="20"/>
                </w:rPr>
                <w:instrText>NUMPAGES</w:instrText>
              </w:r>
              <w:r w:rsidRPr="00385D95">
                <w:rPr>
                  <w:rFonts w:ascii="Arial" w:hAnsi="Arial" w:cs="Arial"/>
                  <w:b/>
                  <w:sz w:val="20"/>
                </w:rPr>
                <w:fldChar w:fldCharType="separate"/>
              </w:r>
              <w:r w:rsidR="005C70BE">
                <w:rPr>
                  <w:rFonts w:ascii="Arial" w:hAnsi="Arial" w:cs="Arial"/>
                  <w:b/>
                  <w:noProof/>
                  <w:sz w:val="20"/>
                </w:rPr>
                <w:t>8</w:t>
              </w:r>
              <w:r w:rsidRPr="00385D95">
                <w:rPr>
                  <w:rFonts w:ascii="Arial" w:hAnsi="Arial" w:cs="Arial"/>
                  <w:b/>
                  <w:sz w:val="20"/>
                </w:rPr>
                <w:fldChar w:fldCharType="end"/>
              </w:r>
            </w:p>
          </w:sdtContent>
        </w:sdt>
      </w:tc>
    </w:tr>
  </w:tbl>
  <w:p w:rsidR="00E35EBB" w:rsidRDefault="00E35EB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E5E42"/>
    <w:multiLevelType w:val="hybridMultilevel"/>
    <w:tmpl w:val="871A93E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22541"/>
    <w:multiLevelType w:val="hybridMultilevel"/>
    <w:tmpl w:val="E50ED9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35C88"/>
    <w:multiLevelType w:val="hybridMultilevel"/>
    <w:tmpl w:val="47D40D5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86B14"/>
    <w:multiLevelType w:val="hybridMultilevel"/>
    <w:tmpl w:val="449679C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D5F61"/>
    <w:multiLevelType w:val="hybridMultilevel"/>
    <w:tmpl w:val="A1A4954A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05676E"/>
    <w:multiLevelType w:val="hybridMultilevel"/>
    <w:tmpl w:val="722A2F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4770D"/>
    <w:multiLevelType w:val="hybridMultilevel"/>
    <w:tmpl w:val="00EA51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B7241B"/>
    <w:multiLevelType w:val="hybridMultilevel"/>
    <w:tmpl w:val="3E2A404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550D3A"/>
    <w:multiLevelType w:val="hybridMultilevel"/>
    <w:tmpl w:val="1BDC341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F52C5"/>
    <w:multiLevelType w:val="hybridMultilevel"/>
    <w:tmpl w:val="95381C36"/>
    <w:lvl w:ilvl="0" w:tplc="8F8213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67CAF"/>
    <w:multiLevelType w:val="hybridMultilevel"/>
    <w:tmpl w:val="8D8824B6"/>
    <w:lvl w:ilvl="0" w:tplc="33F495A2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C0A0019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b/>
      </w:r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301003"/>
    <w:multiLevelType w:val="hybridMultilevel"/>
    <w:tmpl w:val="CA48A250"/>
    <w:lvl w:ilvl="0" w:tplc="240A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A213BF"/>
    <w:multiLevelType w:val="hybridMultilevel"/>
    <w:tmpl w:val="0B842F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2D71F4"/>
    <w:multiLevelType w:val="hybridMultilevel"/>
    <w:tmpl w:val="EBB8B2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5A2BE8"/>
    <w:multiLevelType w:val="hybridMultilevel"/>
    <w:tmpl w:val="5B8EACF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B5A6E"/>
    <w:multiLevelType w:val="hybridMultilevel"/>
    <w:tmpl w:val="FDC622C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1"/>
  </w:num>
  <w:num w:numId="5">
    <w:abstractNumId w:val="5"/>
  </w:num>
  <w:num w:numId="6">
    <w:abstractNumId w:val="12"/>
  </w:num>
  <w:num w:numId="7">
    <w:abstractNumId w:val="9"/>
  </w:num>
  <w:num w:numId="8">
    <w:abstractNumId w:val="14"/>
  </w:num>
  <w:num w:numId="9">
    <w:abstractNumId w:val="4"/>
  </w:num>
  <w:num w:numId="10">
    <w:abstractNumId w:val="15"/>
  </w:num>
  <w:num w:numId="11">
    <w:abstractNumId w:val="0"/>
  </w:num>
  <w:num w:numId="12">
    <w:abstractNumId w:val="8"/>
  </w:num>
  <w:num w:numId="13">
    <w:abstractNumId w:val="2"/>
  </w:num>
  <w:num w:numId="14">
    <w:abstractNumId w:val="7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ttachedTemplate r:id="rId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2262"/>
    <w:rsid w:val="000170B0"/>
    <w:rsid w:val="00021940"/>
    <w:rsid w:val="00027132"/>
    <w:rsid w:val="0002792C"/>
    <w:rsid w:val="00033D69"/>
    <w:rsid w:val="00035F7B"/>
    <w:rsid w:val="00037ACD"/>
    <w:rsid w:val="00042984"/>
    <w:rsid w:val="00044DC7"/>
    <w:rsid w:val="00057C71"/>
    <w:rsid w:val="000636D0"/>
    <w:rsid w:val="00067663"/>
    <w:rsid w:val="000B34A3"/>
    <w:rsid w:val="000E18C6"/>
    <w:rsid w:val="000F78BA"/>
    <w:rsid w:val="001007D0"/>
    <w:rsid w:val="00103AB6"/>
    <w:rsid w:val="001047E7"/>
    <w:rsid w:val="00112633"/>
    <w:rsid w:val="001226A6"/>
    <w:rsid w:val="00126E05"/>
    <w:rsid w:val="0014127D"/>
    <w:rsid w:val="00145B36"/>
    <w:rsid w:val="00155E32"/>
    <w:rsid w:val="00182830"/>
    <w:rsid w:val="00190A2C"/>
    <w:rsid w:val="001A33C6"/>
    <w:rsid w:val="001A3EFF"/>
    <w:rsid w:val="001D5B1D"/>
    <w:rsid w:val="001D78D2"/>
    <w:rsid w:val="001E7331"/>
    <w:rsid w:val="001F1942"/>
    <w:rsid w:val="00204BB8"/>
    <w:rsid w:val="002061B3"/>
    <w:rsid w:val="00216F53"/>
    <w:rsid w:val="00223B0A"/>
    <w:rsid w:val="00225F9D"/>
    <w:rsid w:val="00226D36"/>
    <w:rsid w:val="002271EF"/>
    <w:rsid w:val="002314A0"/>
    <w:rsid w:val="00235F61"/>
    <w:rsid w:val="00246267"/>
    <w:rsid w:val="002553C3"/>
    <w:rsid w:val="00257B0A"/>
    <w:rsid w:val="002608A3"/>
    <w:rsid w:val="002619D3"/>
    <w:rsid w:val="00274029"/>
    <w:rsid w:val="002A1CF6"/>
    <w:rsid w:val="002A24C9"/>
    <w:rsid w:val="002A30C3"/>
    <w:rsid w:val="002A5868"/>
    <w:rsid w:val="002A5BCE"/>
    <w:rsid w:val="002B4089"/>
    <w:rsid w:val="002D4931"/>
    <w:rsid w:val="002D5815"/>
    <w:rsid w:val="002E74A2"/>
    <w:rsid w:val="002F0B23"/>
    <w:rsid w:val="003338F6"/>
    <w:rsid w:val="00340B8E"/>
    <w:rsid w:val="00343798"/>
    <w:rsid w:val="00345878"/>
    <w:rsid w:val="00347F4E"/>
    <w:rsid w:val="00366A21"/>
    <w:rsid w:val="00376253"/>
    <w:rsid w:val="00385D95"/>
    <w:rsid w:val="003864C1"/>
    <w:rsid w:val="003922FF"/>
    <w:rsid w:val="003A29B5"/>
    <w:rsid w:val="003B0F99"/>
    <w:rsid w:val="00435171"/>
    <w:rsid w:val="00445370"/>
    <w:rsid w:val="0045732A"/>
    <w:rsid w:val="00462740"/>
    <w:rsid w:val="00466ED7"/>
    <w:rsid w:val="004719F2"/>
    <w:rsid w:val="00471C2D"/>
    <w:rsid w:val="00474CAD"/>
    <w:rsid w:val="004759CE"/>
    <w:rsid w:val="004A0E52"/>
    <w:rsid w:val="004A1706"/>
    <w:rsid w:val="004A30BD"/>
    <w:rsid w:val="004B65C5"/>
    <w:rsid w:val="004C2487"/>
    <w:rsid w:val="004C6F4E"/>
    <w:rsid w:val="004E4914"/>
    <w:rsid w:val="004E5459"/>
    <w:rsid w:val="004F0A58"/>
    <w:rsid w:val="004F72DD"/>
    <w:rsid w:val="004F7D7B"/>
    <w:rsid w:val="0050377E"/>
    <w:rsid w:val="00507DC3"/>
    <w:rsid w:val="00513DE1"/>
    <w:rsid w:val="00527815"/>
    <w:rsid w:val="0053083B"/>
    <w:rsid w:val="00551B95"/>
    <w:rsid w:val="00567F97"/>
    <w:rsid w:val="00574247"/>
    <w:rsid w:val="005765FF"/>
    <w:rsid w:val="00593F3B"/>
    <w:rsid w:val="005B5747"/>
    <w:rsid w:val="005C6AF6"/>
    <w:rsid w:val="005C70BE"/>
    <w:rsid w:val="00611BB1"/>
    <w:rsid w:val="00634CCF"/>
    <w:rsid w:val="00635735"/>
    <w:rsid w:val="0064725C"/>
    <w:rsid w:val="006510ED"/>
    <w:rsid w:val="006867C7"/>
    <w:rsid w:val="006A5D39"/>
    <w:rsid w:val="006D2262"/>
    <w:rsid w:val="006D3DC3"/>
    <w:rsid w:val="006F3731"/>
    <w:rsid w:val="00722B1D"/>
    <w:rsid w:val="007314F0"/>
    <w:rsid w:val="00744A45"/>
    <w:rsid w:val="00745850"/>
    <w:rsid w:val="00754D86"/>
    <w:rsid w:val="0077128D"/>
    <w:rsid w:val="007929A2"/>
    <w:rsid w:val="007A66F8"/>
    <w:rsid w:val="007A6FDE"/>
    <w:rsid w:val="007B4143"/>
    <w:rsid w:val="007C4E43"/>
    <w:rsid w:val="007F7C84"/>
    <w:rsid w:val="0081030B"/>
    <w:rsid w:val="008615D7"/>
    <w:rsid w:val="008705E8"/>
    <w:rsid w:val="008771BC"/>
    <w:rsid w:val="00880349"/>
    <w:rsid w:val="0089739D"/>
    <w:rsid w:val="00902B85"/>
    <w:rsid w:val="00907731"/>
    <w:rsid w:val="009200A7"/>
    <w:rsid w:val="00930810"/>
    <w:rsid w:val="009531CA"/>
    <w:rsid w:val="00956B3A"/>
    <w:rsid w:val="009702A8"/>
    <w:rsid w:val="00974999"/>
    <w:rsid w:val="009755E1"/>
    <w:rsid w:val="0098363D"/>
    <w:rsid w:val="0098756C"/>
    <w:rsid w:val="00996EE6"/>
    <w:rsid w:val="009B4D0B"/>
    <w:rsid w:val="009D78BE"/>
    <w:rsid w:val="009E00F2"/>
    <w:rsid w:val="009F38B4"/>
    <w:rsid w:val="00A148B1"/>
    <w:rsid w:val="00A31477"/>
    <w:rsid w:val="00A52F46"/>
    <w:rsid w:val="00A8210B"/>
    <w:rsid w:val="00A9261C"/>
    <w:rsid w:val="00A95AD2"/>
    <w:rsid w:val="00AA51CC"/>
    <w:rsid w:val="00AB626A"/>
    <w:rsid w:val="00AB7631"/>
    <w:rsid w:val="00AD62E8"/>
    <w:rsid w:val="00B0023F"/>
    <w:rsid w:val="00B3029F"/>
    <w:rsid w:val="00B3608B"/>
    <w:rsid w:val="00B37BE3"/>
    <w:rsid w:val="00B51B53"/>
    <w:rsid w:val="00B65F98"/>
    <w:rsid w:val="00B67F65"/>
    <w:rsid w:val="00B7053C"/>
    <w:rsid w:val="00B80A87"/>
    <w:rsid w:val="00B8209D"/>
    <w:rsid w:val="00B928F7"/>
    <w:rsid w:val="00C306EB"/>
    <w:rsid w:val="00C316B8"/>
    <w:rsid w:val="00C3231C"/>
    <w:rsid w:val="00C37143"/>
    <w:rsid w:val="00C42501"/>
    <w:rsid w:val="00C749A0"/>
    <w:rsid w:val="00C9475B"/>
    <w:rsid w:val="00CA285F"/>
    <w:rsid w:val="00CC708E"/>
    <w:rsid w:val="00CD77C1"/>
    <w:rsid w:val="00CF4C0E"/>
    <w:rsid w:val="00CF6A2D"/>
    <w:rsid w:val="00D12D78"/>
    <w:rsid w:val="00D14E79"/>
    <w:rsid w:val="00D260FF"/>
    <w:rsid w:val="00D330D3"/>
    <w:rsid w:val="00D3705A"/>
    <w:rsid w:val="00D5528B"/>
    <w:rsid w:val="00D60C1B"/>
    <w:rsid w:val="00D66E28"/>
    <w:rsid w:val="00D70C67"/>
    <w:rsid w:val="00D816C9"/>
    <w:rsid w:val="00D8192D"/>
    <w:rsid w:val="00D8717B"/>
    <w:rsid w:val="00DA27E5"/>
    <w:rsid w:val="00DB4386"/>
    <w:rsid w:val="00DD21E2"/>
    <w:rsid w:val="00DD660C"/>
    <w:rsid w:val="00DF085B"/>
    <w:rsid w:val="00E35EBB"/>
    <w:rsid w:val="00E36E4D"/>
    <w:rsid w:val="00E3770D"/>
    <w:rsid w:val="00E55A51"/>
    <w:rsid w:val="00E75970"/>
    <w:rsid w:val="00EC6B66"/>
    <w:rsid w:val="00ED11A2"/>
    <w:rsid w:val="00EE2829"/>
    <w:rsid w:val="00F14221"/>
    <w:rsid w:val="00F14E28"/>
    <w:rsid w:val="00F2198F"/>
    <w:rsid w:val="00F239E7"/>
    <w:rsid w:val="00F300E2"/>
    <w:rsid w:val="00F70BE8"/>
    <w:rsid w:val="00F7123E"/>
    <w:rsid w:val="00F86856"/>
    <w:rsid w:val="00FA5AC2"/>
    <w:rsid w:val="00FC1625"/>
    <w:rsid w:val="00FC51E2"/>
    <w:rsid w:val="00FC7DF9"/>
    <w:rsid w:val="00FE128B"/>
    <w:rsid w:val="00FE6D54"/>
    <w:rsid w:val="00FE6E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996F64B-2BE8-4A30-8A06-0F8F3BC7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6F4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Ttulo9">
    <w:name w:val="heading 9"/>
    <w:basedOn w:val="Normal"/>
    <w:next w:val="Normal"/>
    <w:link w:val="Ttulo9Car"/>
    <w:qFormat/>
    <w:rsid w:val="004C6F4E"/>
    <w:pPr>
      <w:keepNext/>
      <w:jc w:val="center"/>
      <w:outlineLvl w:val="8"/>
    </w:pPr>
    <w:rPr>
      <w:rFonts w:ascii="Arial" w:hAnsi="Arial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3EF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3EFF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1A3EF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EFF"/>
    <w:rPr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3EF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EFF"/>
    <w:rPr>
      <w:rFonts w:ascii="Tahoma" w:hAnsi="Tahoma" w:cs="Tahoma"/>
      <w:sz w:val="16"/>
      <w:szCs w:val="16"/>
      <w:lang w:val="es-CO"/>
    </w:rPr>
  </w:style>
  <w:style w:type="table" w:styleId="Tablaconcuadrcula">
    <w:name w:val="Table Grid"/>
    <w:basedOn w:val="Tablanormal"/>
    <w:uiPriority w:val="59"/>
    <w:rsid w:val="001A3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aliases w:val="Aries,k"/>
    <w:link w:val="SinespaciadoCar"/>
    <w:uiPriority w:val="1"/>
    <w:qFormat/>
    <w:rsid w:val="003922FF"/>
    <w:pPr>
      <w:spacing w:after="0" w:line="240" w:lineRule="auto"/>
    </w:pPr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3922FF"/>
    <w:rPr>
      <w:color w:val="0000FF" w:themeColor="hyperlink"/>
      <w:u w:val="single"/>
    </w:rPr>
  </w:style>
  <w:style w:type="paragraph" w:styleId="Prrafodelista">
    <w:name w:val="List Paragraph"/>
    <w:aliases w:val="List Paragraph,Fotografía,Betulia Título 1,Ha,titulo 3,Párrafo de lista2,Bullets,Bullet List,FooterText,numbered,List Paragraph1,Paragraphe de liste1,lp1,Bulletr List Paragraph,Foot,列出段落,列出段落1,List Paragraph2,List Paragraph21,リスト段落1"/>
    <w:basedOn w:val="Normal"/>
    <w:link w:val="PrrafodelistaCar"/>
    <w:uiPriority w:val="34"/>
    <w:qFormat/>
    <w:rsid w:val="003864C1"/>
    <w:pPr>
      <w:ind w:left="720"/>
      <w:contextualSpacing/>
    </w:pPr>
  </w:style>
  <w:style w:type="paragraph" w:customStyle="1" w:styleId="Textopredeterminado">
    <w:name w:val="Texto predeterminado"/>
    <w:basedOn w:val="Normal"/>
    <w:rsid w:val="00471C2D"/>
    <w:rPr>
      <w:szCs w:val="24"/>
    </w:rPr>
  </w:style>
  <w:style w:type="character" w:customStyle="1" w:styleId="Ttulo9Car">
    <w:name w:val="Título 9 Car"/>
    <w:basedOn w:val="Fuentedeprrafopredeter"/>
    <w:link w:val="Ttulo9"/>
    <w:rsid w:val="004C6F4E"/>
    <w:rPr>
      <w:rFonts w:ascii="Arial" w:eastAsia="Times New Roman" w:hAnsi="Arial" w:cs="Times New Roman"/>
      <w:b/>
      <w:sz w:val="24"/>
      <w:szCs w:val="24"/>
      <w:lang w:eastAsia="es-ES"/>
    </w:rPr>
  </w:style>
  <w:style w:type="paragraph" w:styleId="Puesto">
    <w:name w:val="Title"/>
    <w:basedOn w:val="Normal"/>
    <w:link w:val="PuestoCar"/>
    <w:qFormat/>
    <w:rsid w:val="004C6F4E"/>
    <w:pPr>
      <w:jc w:val="center"/>
    </w:pPr>
    <w:rPr>
      <w:b/>
    </w:rPr>
  </w:style>
  <w:style w:type="character" w:customStyle="1" w:styleId="PuestoCar">
    <w:name w:val="Puesto Car"/>
    <w:basedOn w:val="Fuentedeprrafopredeter"/>
    <w:link w:val="Puesto"/>
    <w:rsid w:val="004C6F4E"/>
    <w:rPr>
      <w:rFonts w:ascii="Times New Roman" w:eastAsia="Times New Roman" w:hAnsi="Times New Roman" w:cs="Times New Roman"/>
      <w:b/>
      <w:sz w:val="24"/>
      <w:szCs w:val="20"/>
      <w:lang w:eastAsia="es-ES"/>
    </w:rPr>
  </w:style>
  <w:style w:type="paragraph" w:customStyle="1" w:styleId="pa32">
    <w:name w:val="pa32"/>
    <w:basedOn w:val="Normal"/>
    <w:rsid w:val="004C6F4E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es-CO" w:eastAsia="es-CO"/>
    </w:rPr>
  </w:style>
  <w:style w:type="paragraph" w:styleId="Lista">
    <w:name w:val="List"/>
    <w:basedOn w:val="Normal"/>
    <w:rsid w:val="00FE6D54"/>
    <w:pPr>
      <w:overflowPunct/>
      <w:autoSpaceDE/>
      <w:autoSpaceDN/>
      <w:adjustRightInd/>
      <w:ind w:left="283" w:hanging="283"/>
      <w:textAlignment w:val="auto"/>
    </w:pPr>
    <w:rPr>
      <w:sz w:val="20"/>
      <w:lang w:val="es-ES_tradnl"/>
    </w:rPr>
  </w:style>
  <w:style w:type="paragraph" w:styleId="Textoindependiente">
    <w:name w:val="Body Text"/>
    <w:basedOn w:val="Normal"/>
    <w:link w:val="TextoindependienteCar"/>
    <w:rsid w:val="00FE6D54"/>
    <w:pPr>
      <w:overflowPunct/>
      <w:adjustRightInd/>
      <w:spacing w:after="120"/>
      <w:textAlignment w:val="auto"/>
    </w:pPr>
    <w:rPr>
      <w:sz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FE6D5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customStyle="1" w:styleId="PrrafodelistaCar">
    <w:name w:val="Párrafo de lista Car"/>
    <w:aliases w:val="List Paragraph Car,Fotografía Car,Betulia Título 1 Car,Ha Car,titulo 3 Car,Párrafo de lista2 Car,Bullets Car,Bullet List Car,FooterText Car,numbered Car,List Paragraph1 Car,Paragraphe de liste1 Car,lp1 Car,Bulletr List Paragraph Car"/>
    <w:link w:val="Prrafodelista"/>
    <w:uiPriority w:val="99"/>
    <w:rsid w:val="00E35EBB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SinespaciadoCar">
    <w:name w:val="Sin espaciado Car"/>
    <w:aliases w:val="Aries Car,k Car"/>
    <w:link w:val="Sinespaciado"/>
    <w:uiPriority w:val="1"/>
    <w:rsid w:val="00145B36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LADYS%20GUZMAN\Desktop\ESTANDARIZACION%20DE%20DOCUMENTOS%20INSTITUCIONALES\Ejemplo%20formatos%20-%20manuales-%20guias%20y%20otros%2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9225F-2399-435E-90A1-B395B3ED3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Ejemplo formatos - manuales- guias y otros .dotx</Template>
  <TotalTime>736</TotalTime>
  <Pages>8</Pages>
  <Words>565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GLADYS GUZMAN</dc:creator>
  <cp:lastModifiedBy>Usuario de Windows</cp:lastModifiedBy>
  <cp:revision>52</cp:revision>
  <cp:lastPrinted>2023-05-18T14:01:00Z</cp:lastPrinted>
  <dcterms:created xsi:type="dcterms:W3CDTF">2016-01-13T00:49:00Z</dcterms:created>
  <dcterms:modified xsi:type="dcterms:W3CDTF">2023-08-14T15:54:00Z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c1c7947b001f59ad8a37c40f46dd2ce79884cf0d3fa84d10885bd16600250600</vt:lpwstr>
  </property>
</Properties>
</file>